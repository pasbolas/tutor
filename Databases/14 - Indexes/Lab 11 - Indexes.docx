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7254B" w14:textId="0B6BC22F" w:rsidR="00100D70" w:rsidRPr="00361523" w:rsidRDefault="00DD588A" w:rsidP="00100D70">
      <w:pPr>
        <w:pStyle w:val="Title"/>
        <w:rPr>
          <w:sz w:val="52"/>
          <w:szCs w:val="52"/>
        </w:rPr>
      </w:pPr>
      <w:bookmarkStart w:id="0" w:name="_Hlk21463299"/>
      <w:r>
        <w:rPr>
          <w:sz w:val="52"/>
          <w:szCs w:val="52"/>
        </w:rPr>
        <w:t>Retrieving data</w:t>
      </w:r>
    </w:p>
    <w:sdt>
      <w:sdtPr>
        <w:rPr>
          <w:rFonts w:ascii="Helvetica" w:eastAsia="Arial" w:hAnsi="Helvetica" w:cs="Times New Roman"/>
          <w:sz w:val="26"/>
          <w:szCs w:val="26"/>
          <w:lang w:val="en-GB"/>
        </w:rPr>
        <w:id w:val="-1886944306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</w:rPr>
      </w:sdtEndPr>
      <w:sdtContent>
        <w:p w14:paraId="337E6CBD" w14:textId="77777777" w:rsidR="00FC4CA4" w:rsidRDefault="00FC4CA4" w:rsidP="00F46503">
          <w:pPr>
            <w:pStyle w:val="TOCHeading"/>
            <w:jc w:val="left"/>
          </w:pPr>
          <w:r>
            <w:t>Table of Contents</w:t>
          </w:r>
        </w:p>
        <w:p w14:paraId="5DA5FC6A" w14:textId="43F8B5A4" w:rsidR="009E0982" w:rsidRDefault="00FC4CA4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42422" w:history="1">
            <w:r w:rsidR="009E0982" w:rsidRPr="00062A49">
              <w:rPr>
                <w:rStyle w:val="Hyperlink"/>
                <w:noProof/>
              </w:rPr>
              <w:t>What is this assignment about?</w:t>
            </w:r>
            <w:r w:rsidR="009E0982">
              <w:rPr>
                <w:noProof/>
                <w:webHidden/>
              </w:rPr>
              <w:tab/>
            </w:r>
            <w:r w:rsidR="009E0982">
              <w:rPr>
                <w:noProof/>
                <w:webHidden/>
              </w:rPr>
              <w:fldChar w:fldCharType="begin"/>
            </w:r>
            <w:r w:rsidR="009E0982">
              <w:rPr>
                <w:noProof/>
                <w:webHidden/>
              </w:rPr>
              <w:instrText xml:space="preserve"> PAGEREF _Toc214542422 \h </w:instrText>
            </w:r>
            <w:r w:rsidR="009E0982">
              <w:rPr>
                <w:noProof/>
                <w:webHidden/>
              </w:rPr>
            </w:r>
            <w:r w:rsidR="009E0982">
              <w:rPr>
                <w:noProof/>
                <w:webHidden/>
              </w:rPr>
              <w:fldChar w:fldCharType="separate"/>
            </w:r>
            <w:r w:rsidR="009E0982">
              <w:rPr>
                <w:noProof/>
                <w:webHidden/>
              </w:rPr>
              <w:t>2</w:t>
            </w:r>
            <w:r w:rsidR="009E0982">
              <w:rPr>
                <w:noProof/>
                <w:webHidden/>
              </w:rPr>
              <w:fldChar w:fldCharType="end"/>
            </w:r>
          </w:hyperlink>
        </w:p>
        <w:p w14:paraId="43D14546" w14:textId="179BD361" w:rsidR="009E0982" w:rsidRDefault="00295697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4542423" w:history="1">
            <w:r w:rsidR="009E0982" w:rsidRPr="00062A49">
              <w:rPr>
                <w:rStyle w:val="Hyperlink"/>
                <w:noProof/>
              </w:rPr>
              <w:t>Before you start</w:t>
            </w:r>
            <w:r w:rsidR="009E0982">
              <w:rPr>
                <w:noProof/>
                <w:webHidden/>
              </w:rPr>
              <w:tab/>
            </w:r>
            <w:r w:rsidR="009E0982">
              <w:rPr>
                <w:noProof/>
                <w:webHidden/>
              </w:rPr>
              <w:fldChar w:fldCharType="begin"/>
            </w:r>
            <w:r w:rsidR="009E0982">
              <w:rPr>
                <w:noProof/>
                <w:webHidden/>
              </w:rPr>
              <w:instrText xml:space="preserve"> PAGEREF _Toc214542423 \h </w:instrText>
            </w:r>
            <w:r w:rsidR="009E0982">
              <w:rPr>
                <w:noProof/>
                <w:webHidden/>
              </w:rPr>
            </w:r>
            <w:r w:rsidR="009E0982">
              <w:rPr>
                <w:noProof/>
                <w:webHidden/>
              </w:rPr>
              <w:fldChar w:fldCharType="separate"/>
            </w:r>
            <w:r w:rsidR="009E0982">
              <w:rPr>
                <w:noProof/>
                <w:webHidden/>
              </w:rPr>
              <w:t>2</w:t>
            </w:r>
            <w:r w:rsidR="009E0982">
              <w:rPr>
                <w:noProof/>
                <w:webHidden/>
              </w:rPr>
              <w:fldChar w:fldCharType="end"/>
            </w:r>
          </w:hyperlink>
        </w:p>
        <w:p w14:paraId="4E5B754E" w14:textId="6EC39712" w:rsidR="009E0982" w:rsidRDefault="00295697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4542424" w:history="1">
            <w:r w:rsidR="009E0982" w:rsidRPr="00062A49">
              <w:rPr>
                <w:rStyle w:val="Hyperlink"/>
                <w:noProof/>
              </w:rPr>
              <w:t>Questions</w:t>
            </w:r>
            <w:r w:rsidR="009E0982">
              <w:rPr>
                <w:noProof/>
                <w:webHidden/>
              </w:rPr>
              <w:tab/>
            </w:r>
            <w:r w:rsidR="009E0982">
              <w:rPr>
                <w:noProof/>
                <w:webHidden/>
              </w:rPr>
              <w:fldChar w:fldCharType="begin"/>
            </w:r>
            <w:r w:rsidR="009E0982">
              <w:rPr>
                <w:noProof/>
                <w:webHidden/>
              </w:rPr>
              <w:instrText xml:space="preserve"> PAGEREF _Toc214542424 \h </w:instrText>
            </w:r>
            <w:r w:rsidR="009E0982">
              <w:rPr>
                <w:noProof/>
                <w:webHidden/>
              </w:rPr>
            </w:r>
            <w:r w:rsidR="009E0982">
              <w:rPr>
                <w:noProof/>
                <w:webHidden/>
              </w:rPr>
              <w:fldChar w:fldCharType="separate"/>
            </w:r>
            <w:r w:rsidR="009E0982">
              <w:rPr>
                <w:noProof/>
                <w:webHidden/>
              </w:rPr>
              <w:t>2</w:t>
            </w:r>
            <w:r w:rsidR="009E0982">
              <w:rPr>
                <w:noProof/>
                <w:webHidden/>
              </w:rPr>
              <w:fldChar w:fldCharType="end"/>
            </w:r>
          </w:hyperlink>
        </w:p>
        <w:p w14:paraId="25B01A3D" w14:textId="574C5DD9" w:rsidR="009E0982" w:rsidRDefault="00295697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4542425" w:history="1">
            <w:r w:rsidR="009E0982" w:rsidRPr="00062A49">
              <w:rPr>
                <w:rStyle w:val="Hyperlink"/>
                <w:noProof/>
              </w:rPr>
              <w:t>Submitting your assignment</w:t>
            </w:r>
            <w:r w:rsidR="009E0982">
              <w:rPr>
                <w:noProof/>
                <w:webHidden/>
              </w:rPr>
              <w:tab/>
            </w:r>
            <w:r w:rsidR="009E0982">
              <w:rPr>
                <w:noProof/>
                <w:webHidden/>
              </w:rPr>
              <w:fldChar w:fldCharType="begin"/>
            </w:r>
            <w:r w:rsidR="009E0982">
              <w:rPr>
                <w:noProof/>
                <w:webHidden/>
              </w:rPr>
              <w:instrText xml:space="preserve"> PAGEREF _Toc214542425 \h </w:instrText>
            </w:r>
            <w:r w:rsidR="009E0982">
              <w:rPr>
                <w:noProof/>
                <w:webHidden/>
              </w:rPr>
            </w:r>
            <w:r w:rsidR="009E0982">
              <w:rPr>
                <w:noProof/>
                <w:webHidden/>
              </w:rPr>
              <w:fldChar w:fldCharType="separate"/>
            </w:r>
            <w:r w:rsidR="009E0982">
              <w:rPr>
                <w:noProof/>
                <w:webHidden/>
              </w:rPr>
              <w:t>3</w:t>
            </w:r>
            <w:r w:rsidR="009E0982">
              <w:rPr>
                <w:noProof/>
                <w:webHidden/>
              </w:rPr>
              <w:fldChar w:fldCharType="end"/>
            </w:r>
          </w:hyperlink>
        </w:p>
        <w:p w14:paraId="67C08FBA" w14:textId="52BDFD29" w:rsidR="00FC4CA4" w:rsidRDefault="00FC4CA4">
          <w:r>
            <w:rPr>
              <w:b/>
              <w:bCs/>
              <w:noProof/>
            </w:rPr>
            <w:fldChar w:fldCharType="end"/>
          </w:r>
        </w:p>
      </w:sdtContent>
    </w:sdt>
    <w:p w14:paraId="6156B4BA" w14:textId="77777777" w:rsidR="00B1302B" w:rsidRDefault="00B1302B" w:rsidP="00B1302B">
      <w:pPr>
        <w:rPr>
          <w:b/>
        </w:rPr>
      </w:pPr>
      <w:r>
        <w:rPr>
          <w:b/>
        </w:rPr>
        <w:br w:type="page"/>
      </w:r>
    </w:p>
    <w:p w14:paraId="56601B76" w14:textId="77777777" w:rsidR="000C61A1" w:rsidRPr="004629F8" w:rsidRDefault="000C61A1" w:rsidP="000C61A1">
      <w:pPr>
        <w:pStyle w:val="Heading2"/>
      </w:pPr>
      <w:bookmarkStart w:id="1" w:name="_Toc214542422"/>
      <w:r>
        <w:lastRenderedPageBreak/>
        <w:t>What is this assignment about?</w:t>
      </w:r>
      <w:bookmarkEnd w:id="1"/>
    </w:p>
    <w:p w14:paraId="396393FC" w14:textId="16AB4FF4" w:rsidR="00B46829" w:rsidRDefault="000C61A1" w:rsidP="00D122FE">
      <w:r w:rsidRPr="000C61A1">
        <w:t xml:space="preserve">In </w:t>
      </w:r>
      <w:r>
        <w:t xml:space="preserve">this assignment, you will </w:t>
      </w:r>
      <w:r w:rsidR="007F198B">
        <w:t>create indexes for the football database</w:t>
      </w:r>
      <w:r w:rsidR="00DD588A">
        <w:t>.</w:t>
      </w:r>
    </w:p>
    <w:p w14:paraId="36FF6C40" w14:textId="6D9C3F1C" w:rsidR="00DD588A" w:rsidRDefault="00DD588A" w:rsidP="00D122FE">
      <w:r>
        <w:rPr>
          <w:noProof/>
          <w14:ligatures w14:val="standardContextual"/>
        </w:rPr>
        <w:drawing>
          <wp:inline distT="0" distB="0" distL="0" distR="0" wp14:anchorId="1E2E1753" wp14:editId="4FED35A3">
            <wp:extent cx="5731510" cy="3053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0 at 11.48.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B65D" w14:textId="3EAF8EF5" w:rsidR="00485E3D" w:rsidRDefault="007F198B" w:rsidP="00485E3D">
      <w:pPr>
        <w:pStyle w:val="Heading2"/>
      </w:pPr>
      <w:bookmarkStart w:id="2" w:name="_Toc214542423"/>
      <w:r>
        <w:t>Before you start</w:t>
      </w:r>
      <w:bookmarkEnd w:id="2"/>
    </w:p>
    <w:p w14:paraId="1FD9AC3D" w14:textId="77777777" w:rsidR="007F198B" w:rsidRDefault="007F198B" w:rsidP="007F198B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If you do not have access to the football database, run the file football.sql.</w:t>
      </w:r>
    </w:p>
    <w:p w14:paraId="33EBF67A" w14:textId="386EEAD4" w:rsidR="005A260A" w:rsidRDefault="007F198B" w:rsidP="007F198B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Make sure you comment each query explicitly with the question number and the question you are answering.</w:t>
      </w:r>
      <w:bookmarkEnd w:id="0"/>
    </w:p>
    <w:p w14:paraId="1233A175" w14:textId="4A6BE3A9" w:rsidR="007F198B" w:rsidRDefault="007F198B" w:rsidP="007F198B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Show the efficiency of the index through EXPLAIN ANALYZE before and after creating the index (check classroom examples if you are unsure).</w:t>
      </w:r>
    </w:p>
    <w:p w14:paraId="28099D6B" w14:textId="77777777" w:rsidR="007F198B" w:rsidRPr="007F198B" w:rsidRDefault="007F198B" w:rsidP="007F198B">
      <w:pPr>
        <w:pStyle w:val="ListParagraph"/>
        <w:numPr>
          <w:ilvl w:val="0"/>
          <w:numId w:val="0"/>
        </w:numPr>
        <w:ind w:left="720"/>
        <w:rPr>
          <w:color w:val="000000" w:themeColor="text1"/>
        </w:rPr>
      </w:pPr>
    </w:p>
    <w:p w14:paraId="1AC33417" w14:textId="4AA6F6D8" w:rsidR="005A260A" w:rsidRPr="005A260A" w:rsidRDefault="005A260A" w:rsidP="005A260A">
      <w:pPr>
        <w:pStyle w:val="Heading2"/>
      </w:pPr>
      <w:bookmarkStart w:id="3" w:name="_Toc214542424"/>
      <w:r>
        <w:t>Questions</w:t>
      </w:r>
      <w:bookmarkEnd w:id="3"/>
    </w:p>
    <w:p w14:paraId="2985A79D" w14:textId="02FA7E6B" w:rsidR="00FF1B9A" w:rsidRDefault="005A260A" w:rsidP="00FF1B9A">
      <w:r w:rsidRPr="005A260A">
        <w:rPr>
          <w:b/>
          <w:bCs/>
        </w:rPr>
        <w:t>Question 1:</w:t>
      </w:r>
      <w:r w:rsidRPr="005A260A">
        <w:t xml:space="preserve"> </w:t>
      </w:r>
      <w:r w:rsidR="00FF1B9A" w:rsidRPr="00FF1B9A">
        <w:t xml:space="preserve">Your manager complains that reports for specific nationalities are slow. </w:t>
      </w:r>
    </w:p>
    <w:p w14:paraId="74613EB0" w14:textId="6768ABCA" w:rsidR="00FF1B9A" w:rsidRDefault="00FF1B9A" w:rsidP="00FF1B9A">
      <w:pPr>
        <w:pStyle w:val="ListParagraph"/>
        <w:numPr>
          <w:ilvl w:val="0"/>
          <w:numId w:val="21"/>
        </w:numPr>
      </w:pPr>
      <w:r>
        <w:t>Write a query to list all players from Germany. Show player_name, age and nationality. Check how long this query takes to run.</w:t>
      </w:r>
    </w:p>
    <w:p w14:paraId="35936017" w14:textId="476D4DD4" w:rsidR="00FF1B9A" w:rsidRDefault="00FF1B9A" w:rsidP="00FF1B9A">
      <w:pPr>
        <w:pStyle w:val="ListParagraph"/>
        <w:numPr>
          <w:ilvl w:val="0"/>
          <w:numId w:val="21"/>
        </w:numPr>
      </w:pPr>
      <w:r>
        <w:t>Now, create an index on players(nationality) and re-run the query you wrote for part a.</w:t>
      </w:r>
    </w:p>
    <w:p w14:paraId="51AED0DC" w14:textId="55F582F9" w:rsidR="00FF1B9A" w:rsidRDefault="00FF1B9A" w:rsidP="00F7233C">
      <w:pPr>
        <w:pStyle w:val="ListParagraph"/>
        <w:numPr>
          <w:ilvl w:val="0"/>
          <w:numId w:val="21"/>
        </w:numPr>
      </w:pPr>
      <w:r>
        <w:t>Write a comment on your SQL script explaining if there were any improvements after creating the index.</w:t>
      </w:r>
    </w:p>
    <w:p w14:paraId="5681EA9A" w14:textId="445484E5" w:rsidR="007A23FC" w:rsidRDefault="005A260A" w:rsidP="007A23FC">
      <w:r w:rsidRPr="005A260A">
        <w:rPr>
          <w:b/>
          <w:bCs/>
        </w:rPr>
        <w:lastRenderedPageBreak/>
        <w:t>Question 2:</w:t>
      </w:r>
      <w:r w:rsidRPr="005A260A">
        <w:t xml:space="preserve"> </w:t>
      </w:r>
      <w:r w:rsidR="007A23FC" w:rsidRPr="007A23FC">
        <w:t>The finance team frequently wants a report with the top-paid players across all clubs.</w:t>
      </w:r>
    </w:p>
    <w:p w14:paraId="3E0B1303" w14:textId="77777777" w:rsidR="007A23FC" w:rsidRDefault="00FF1B9A" w:rsidP="007A23FC">
      <w:pPr>
        <w:pStyle w:val="ListParagraph"/>
        <w:numPr>
          <w:ilvl w:val="0"/>
          <w:numId w:val="23"/>
        </w:numPr>
      </w:pPr>
      <w:r>
        <w:t xml:space="preserve">Write a query that returns player_name, </w:t>
      </w:r>
      <w:r w:rsidR="007A23FC">
        <w:t>club_name, and wage. Use EXPLAIN ANALYZE to check how long that query takes to run.</w:t>
      </w:r>
    </w:p>
    <w:p w14:paraId="4B087178" w14:textId="6B7D3946" w:rsidR="007A23FC" w:rsidRDefault="007A23FC" w:rsidP="007A23FC">
      <w:pPr>
        <w:pStyle w:val="ListParagraph"/>
        <w:numPr>
          <w:ilvl w:val="0"/>
          <w:numId w:val="23"/>
        </w:numPr>
      </w:pPr>
      <w:r>
        <w:t>Create an index on the wage column and re-run the query you wrote for part a.</w:t>
      </w:r>
    </w:p>
    <w:p w14:paraId="5C1570D4" w14:textId="3D96535A" w:rsidR="007A23FC" w:rsidRDefault="007A23FC" w:rsidP="007A23FC">
      <w:pPr>
        <w:pStyle w:val="ListParagraph"/>
        <w:numPr>
          <w:ilvl w:val="0"/>
          <w:numId w:val="23"/>
        </w:numPr>
      </w:pPr>
      <w:r>
        <w:t>Write a comment on your SQL script explaining if there were any improvements after creating the index.</w:t>
      </w:r>
    </w:p>
    <w:p w14:paraId="592EC9BB" w14:textId="4B7475A9" w:rsidR="00F33440" w:rsidRDefault="005A260A" w:rsidP="005A260A">
      <w:r w:rsidRPr="005A260A">
        <w:rPr>
          <w:b/>
          <w:bCs/>
        </w:rPr>
        <w:t>Question 3:</w:t>
      </w:r>
      <w:r w:rsidRPr="005A260A">
        <w:t xml:space="preserve"> </w:t>
      </w:r>
      <w:r w:rsidR="00F33440">
        <w:t>Your manager wants details on expensive players, with market_value above 5,000,000.</w:t>
      </w:r>
    </w:p>
    <w:p w14:paraId="5C14F6CC" w14:textId="77777777" w:rsidR="00F33440" w:rsidRDefault="00F33440" w:rsidP="00F33440">
      <w:pPr>
        <w:pStyle w:val="ListParagraph"/>
        <w:numPr>
          <w:ilvl w:val="0"/>
          <w:numId w:val="25"/>
        </w:numPr>
      </w:pPr>
      <w:r>
        <w:t xml:space="preserve">Write a query to list all players whose </w:t>
      </w:r>
      <w:proofErr w:type="gramStart"/>
      <w:r>
        <w:t>market)value</w:t>
      </w:r>
      <w:proofErr w:type="gramEnd"/>
      <w:r>
        <w:t xml:space="preserve"> &gt; 5,000,000, displaying the player_name, club_name, value and wage. Use EXPLAIN ANALYZE to check how long that query takes to run.</w:t>
      </w:r>
    </w:p>
    <w:p w14:paraId="47343D17" w14:textId="4B64260F" w:rsidR="00F33440" w:rsidRDefault="00F33440" w:rsidP="00F33440">
      <w:pPr>
        <w:pStyle w:val="ListParagraph"/>
        <w:numPr>
          <w:ilvl w:val="0"/>
          <w:numId w:val="25"/>
        </w:numPr>
      </w:pPr>
      <w:r>
        <w:t>Create a partial index that only stores rows with market_value above 5,000,000.</w:t>
      </w:r>
      <w:r w:rsidRPr="00F33440">
        <w:t xml:space="preserve"> </w:t>
      </w:r>
      <w:r>
        <w:t>Re-run the query you wrote for part a.</w:t>
      </w:r>
    </w:p>
    <w:p w14:paraId="3A186B9B" w14:textId="77777777" w:rsidR="00F33440" w:rsidRDefault="00F33440" w:rsidP="00F33440">
      <w:pPr>
        <w:pStyle w:val="ListParagraph"/>
        <w:numPr>
          <w:ilvl w:val="0"/>
          <w:numId w:val="25"/>
        </w:numPr>
      </w:pPr>
      <w:r>
        <w:t>Write a comment on your SQL script explaining if there were any improvements after creating the index.</w:t>
      </w:r>
    </w:p>
    <w:p w14:paraId="498685DA" w14:textId="6BE00179" w:rsidR="00F33440" w:rsidRPr="00F33440" w:rsidRDefault="00295697" w:rsidP="00F33440">
      <w:pPr>
        <w:ind w:left="284"/>
      </w:pPr>
      <w:r w:rsidRPr="005A260A">
        <w:rPr>
          <w:b/>
          <w:bCs/>
        </w:rPr>
        <w:t xml:space="preserve">Question </w:t>
      </w:r>
      <w:r>
        <w:rPr>
          <w:b/>
          <w:bCs/>
        </w:rPr>
        <w:t>4</w:t>
      </w:r>
      <w:bookmarkStart w:id="4" w:name="_GoBack"/>
      <w:bookmarkEnd w:id="4"/>
      <w:r w:rsidRPr="005A260A">
        <w:rPr>
          <w:b/>
          <w:bCs/>
        </w:rPr>
        <w:t>:</w:t>
      </w:r>
      <w:r w:rsidRPr="005A260A">
        <w:t xml:space="preserve"> </w:t>
      </w:r>
      <w:r w:rsidR="00F33440" w:rsidRPr="00F33440">
        <w:t xml:space="preserve">The whole team is happy </w:t>
      </w:r>
      <w:r w:rsidR="009E0982">
        <w:t>with</w:t>
      </w:r>
      <w:r w:rsidR="00F33440">
        <w:t xml:space="preserve"> your efficient new queries, except for the people in charge of the server – they say you might be using too much space and ask for a report. Write a query that shows </w:t>
      </w:r>
      <w:r w:rsidR="009E0982">
        <w:t xml:space="preserve">the space used by each index you created. Your results should be </w:t>
      </w:r>
      <w:r w:rsidR="003A6BA6">
        <w:t>presented</w:t>
      </w:r>
      <w:r w:rsidR="009E0982">
        <w:t xml:space="preserve"> in </w:t>
      </w:r>
      <w:r w:rsidR="003A6BA6">
        <w:t>a</w:t>
      </w:r>
      <w:r w:rsidR="009E0982">
        <w:t xml:space="preserve"> </w:t>
      </w:r>
      <w:r w:rsidR="003A6BA6">
        <w:t>single table, with each row show</w:t>
      </w:r>
      <w:r w:rsidR="009E0982">
        <w:t>ing the size of each index.</w:t>
      </w:r>
    </w:p>
    <w:p w14:paraId="0DA80F52" w14:textId="77777777" w:rsidR="00F33440" w:rsidRDefault="00F33440" w:rsidP="005A260A">
      <w:pPr>
        <w:pStyle w:val="Heading2"/>
      </w:pPr>
    </w:p>
    <w:p w14:paraId="2CCE2B3A" w14:textId="12CAEB0D" w:rsidR="00A32E12" w:rsidRDefault="00570D84" w:rsidP="005A260A">
      <w:pPr>
        <w:pStyle w:val="Heading2"/>
      </w:pPr>
      <w:bookmarkStart w:id="5" w:name="_Toc214542425"/>
      <w:r>
        <w:t>Submitting your assignment</w:t>
      </w:r>
      <w:bookmarkEnd w:id="5"/>
    </w:p>
    <w:p w14:paraId="13ED3538" w14:textId="73118633" w:rsidR="00570D84" w:rsidRPr="00715160" w:rsidRDefault="00570D84" w:rsidP="005A260A">
      <w:pPr>
        <w:rPr>
          <w:color w:val="FF0000"/>
        </w:rPr>
      </w:pPr>
      <w:r>
        <w:t>Make sure you submit your assignment by the end of the lab session</w:t>
      </w:r>
      <w:r w:rsidR="00F33440">
        <w:t xml:space="preserve"> and demonstrate it to your lab instructor</w:t>
      </w:r>
      <w:r>
        <w:t>.</w:t>
      </w:r>
    </w:p>
    <w:p w14:paraId="13EC399C" w14:textId="7C229ABB" w:rsidR="007215DE" w:rsidRDefault="007215DE" w:rsidP="00A32E12">
      <w:pPr>
        <w:spacing w:line="240" w:lineRule="auto"/>
      </w:pPr>
    </w:p>
    <w:sectPr w:rsidR="007215DE">
      <w:footerReference w:type="default" r:id="rId12"/>
      <w:headerReference w:type="first" r:id="rId13"/>
      <w:footerReference w:type="first" r:id="rId14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3BF81" w14:textId="77777777" w:rsidR="00EA63AF" w:rsidRDefault="00EA63AF">
      <w:pPr>
        <w:spacing w:after="0" w:line="240" w:lineRule="auto"/>
      </w:pPr>
      <w:r>
        <w:separator/>
      </w:r>
    </w:p>
  </w:endnote>
  <w:endnote w:type="continuationSeparator" w:id="0">
    <w:p w14:paraId="5CAB0B17" w14:textId="77777777" w:rsidR="00EA63AF" w:rsidRDefault="00EA6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CBFB3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5A11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4C1FF" w14:textId="77777777" w:rsidR="00EA63AF" w:rsidRDefault="00EA63AF">
      <w:pPr>
        <w:spacing w:after="0" w:line="240" w:lineRule="auto"/>
      </w:pPr>
      <w:r>
        <w:separator/>
      </w:r>
    </w:p>
  </w:footnote>
  <w:footnote w:type="continuationSeparator" w:id="0">
    <w:p w14:paraId="54333E2B" w14:textId="77777777" w:rsidR="00EA63AF" w:rsidRDefault="00EA6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6EB67D3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7D16F49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8A72154" w14:textId="113A6161" w:rsidR="00EB1865" w:rsidRDefault="00D6677F">
          <w:pPr>
            <w:pStyle w:val="HeaderTop"/>
          </w:pPr>
          <w:r>
            <w:t>CMPU 2007 - Databases 1</w:t>
          </w:r>
          <w:r w:rsidR="00F032B7">
            <w:t>, L</w:t>
          </w:r>
          <w:r>
            <w:t xml:space="preserve">ab </w:t>
          </w:r>
          <w:r w:rsidR="007F198B">
            <w:t>11</w:t>
          </w:r>
        </w:p>
      </w:tc>
    </w:tr>
  </w:tbl>
  <w:p w14:paraId="69EF7250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C7F02"/>
    <w:multiLevelType w:val="hybridMultilevel"/>
    <w:tmpl w:val="B8F2A898"/>
    <w:lvl w:ilvl="0" w:tplc="F168DCA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3F4A8D"/>
    <w:multiLevelType w:val="hybridMultilevel"/>
    <w:tmpl w:val="FC6EB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841"/>
    <w:multiLevelType w:val="hybridMultilevel"/>
    <w:tmpl w:val="009CAE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56499"/>
    <w:multiLevelType w:val="hybridMultilevel"/>
    <w:tmpl w:val="067CFBE4"/>
    <w:lvl w:ilvl="0" w:tplc="DB421EEE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42791"/>
    <w:multiLevelType w:val="hybridMultilevel"/>
    <w:tmpl w:val="CD5CF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9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F6AFF"/>
    <w:multiLevelType w:val="hybridMultilevel"/>
    <w:tmpl w:val="85F8F49C"/>
    <w:lvl w:ilvl="0" w:tplc="F580C76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85F2C"/>
    <w:multiLevelType w:val="hybridMultilevel"/>
    <w:tmpl w:val="58DEB17A"/>
    <w:lvl w:ilvl="0" w:tplc="A8F441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D01FB"/>
    <w:multiLevelType w:val="hybridMultilevel"/>
    <w:tmpl w:val="72A46D34"/>
    <w:lvl w:ilvl="0" w:tplc="6CC2BB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D1AA8"/>
    <w:multiLevelType w:val="hybridMultilevel"/>
    <w:tmpl w:val="BA34E9EC"/>
    <w:lvl w:ilvl="0" w:tplc="1876CA5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87690"/>
    <w:multiLevelType w:val="hybridMultilevel"/>
    <w:tmpl w:val="566608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8BE5844"/>
    <w:multiLevelType w:val="hybridMultilevel"/>
    <w:tmpl w:val="B7CA3120"/>
    <w:lvl w:ilvl="0" w:tplc="1876CA5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B12A7"/>
    <w:multiLevelType w:val="hybridMultilevel"/>
    <w:tmpl w:val="94284A6C"/>
    <w:lvl w:ilvl="0" w:tplc="BDC017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17"/>
  </w:num>
  <w:num w:numId="3">
    <w:abstractNumId w:val="1"/>
  </w:num>
  <w:num w:numId="4">
    <w:abstractNumId w:val="7"/>
  </w:num>
  <w:num w:numId="5">
    <w:abstractNumId w:val="9"/>
  </w:num>
  <w:num w:numId="6">
    <w:abstractNumId w:val="21"/>
  </w:num>
  <w:num w:numId="7">
    <w:abstractNumId w:val="18"/>
  </w:num>
  <w:num w:numId="8">
    <w:abstractNumId w:val="15"/>
  </w:num>
  <w:num w:numId="9">
    <w:abstractNumId w:val="19"/>
  </w:num>
  <w:num w:numId="10">
    <w:abstractNumId w:val="22"/>
  </w:num>
  <w:num w:numId="11">
    <w:abstractNumId w:val="3"/>
  </w:num>
  <w:num w:numId="12">
    <w:abstractNumId w:val="12"/>
  </w:num>
  <w:num w:numId="13">
    <w:abstractNumId w:val="14"/>
  </w:num>
  <w:num w:numId="14">
    <w:abstractNumId w:val="11"/>
  </w:num>
  <w:num w:numId="15">
    <w:abstractNumId w:val="0"/>
  </w:num>
  <w:num w:numId="16">
    <w:abstractNumId w:val="10"/>
  </w:num>
  <w:num w:numId="17">
    <w:abstractNumId w:val="23"/>
  </w:num>
  <w:num w:numId="18">
    <w:abstractNumId w:val="16"/>
  </w:num>
  <w:num w:numId="19">
    <w:abstractNumId w:val="2"/>
  </w:num>
  <w:num w:numId="20">
    <w:abstractNumId w:val="5"/>
  </w:num>
  <w:num w:numId="21">
    <w:abstractNumId w:val="13"/>
  </w:num>
  <w:num w:numId="22">
    <w:abstractNumId w:val="6"/>
  </w:num>
  <w:num w:numId="23">
    <w:abstractNumId w:val="20"/>
  </w:num>
  <w:num w:numId="24">
    <w:abstractNumId w:val="4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067A3"/>
    <w:rsid w:val="0002747B"/>
    <w:rsid w:val="000305C3"/>
    <w:rsid w:val="0005509F"/>
    <w:rsid w:val="000647A4"/>
    <w:rsid w:val="000C61A1"/>
    <w:rsid w:val="000D7C8D"/>
    <w:rsid w:val="000F27A2"/>
    <w:rsid w:val="00100D70"/>
    <w:rsid w:val="0012648D"/>
    <w:rsid w:val="00160902"/>
    <w:rsid w:val="0017430D"/>
    <w:rsid w:val="001813CE"/>
    <w:rsid w:val="001D4247"/>
    <w:rsid w:val="001D6ECE"/>
    <w:rsid w:val="001E54CD"/>
    <w:rsid w:val="00205129"/>
    <w:rsid w:val="00250F5A"/>
    <w:rsid w:val="00281983"/>
    <w:rsid w:val="00295697"/>
    <w:rsid w:val="002A7A7F"/>
    <w:rsid w:val="002D4736"/>
    <w:rsid w:val="00354CCE"/>
    <w:rsid w:val="003611AA"/>
    <w:rsid w:val="00361523"/>
    <w:rsid w:val="00395313"/>
    <w:rsid w:val="003A6BA6"/>
    <w:rsid w:val="003D3DAC"/>
    <w:rsid w:val="00411ADE"/>
    <w:rsid w:val="0042075F"/>
    <w:rsid w:val="004334BD"/>
    <w:rsid w:val="00453F3F"/>
    <w:rsid w:val="004629F8"/>
    <w:rsid w:val="004702A5"/>
    <w:rsid w:val="00481F60"/>
    <w:rsid w:val="00485E3D"/>
    <w:rsid w:val="004917B8"/>
    <w:rsid w:val="004A4F35"/>
    <w:rsid w:val="004B1088"/>
    <w:rsid w:val="004B216C"/>
    <w:rsid w:val="004C17DC"/>
    <w:rsid w:val="004C2ACA"/>
    <w:rsid w:val="004C5B8B"/>
    <w:rsid w:val="004F0C30"/>
    <w:rsid w:val="00503F0E"/>
    <w:rsid w:val="005213EA"/>
    <w:rsid w:val="0053091E"/>
    <w:rsid w:val="0054232D"/>
    <w:rsid w:val="00555B28"/>
    <w:rsid w:val="00566AF2"/>
    <w:rsid w:val="00570D84"/>
    <w:rsid w:val="005873E1"/>
    <w:rsid w:val="005934D2"/>
    <w:rsid w:val="005A260A"/>
    <w:rsid w:val="005A61F0"/>
    <w:rsid w:val="005D7E0E"/>
    <w:rsid w:val="00605173"/>
    <w:rsid w:val="00642F85"/>
    <w:rsid w:val="00664AA2"/>
    <w:rsid w:val="00675513"/>
    <w:rsid w:val="006956BF"/>
    <w:rsid w:val="006A3877"/>
    <w:rsid w:val="006C7B8E"/>
    <w:rsid w:val="006D3E33"/>
    <w:rsid w:val="006D5425"/>
    <w:rsid w:val="006E2FD7"/>
    <w:rsid w:val="006F6C6D"/>
    <w:rsid w:val="00703E78"/>
    <w:rsid w:val="00715160"/>
    <w:rsid w:val="007215DE"/>
    <w:rsid w:val="0075618D"/>
    <w:rsid w:val="00757D91"/>
    <w:rsid w:val="0078521F"/>
    <w:rsid w:val="007A23FC"/>
    <w:rsid w:val="007A5D1A"/>
    <w:rsid w:val="007D67DC"/>
    <w:rsid w:val="007E5FFC"/>
    <w:rsid w:val="007F198B"/>
    <w:rsid w:val="00823B21"/>
    <w:rsid w:val="00883D85"/>
    <w:rsid w:val="00897EC2"/>
    <w:rsid w:val="008A54BE"/>
    <w:rsid w:val="008F22D4"/>
    <w:rsid w:val="0092756D"/>
    <w:rsid w:val="00955D7A"/>
    <w:rsid w:val="009724E5"/>
    <w:rsid w:val="00987580"/>
    <w:rsid w:val="009A2DED"/>
    <w:rsid w:val="009C6E30"/>
    <w:rsid w:val="009E0982"/>
    <w:rsid w:val="00A32E12"/>
    <w:rsid w:val="00A617C7"/>
    <w:rsid w:val="00A62DC0"/>
    <w:rsid w:val="00A65989"/>
    <w:rsid w:val="00AA3CC3"/>
    <w:rsid w:val="00AB3D12"/>
    <w:rsid w:val="00B03580"/>
    <w:rsid w:val="00B1302B"/>
    <w:rsid w:val="00B2423C"/>
    <w:rsid w:val="00B265CF"/>
    <w:rsid w:val="00B31477"/>
    <w:rsid w:val="00B32D93"/>
    <w:rsid w:val="00B4559A"/>
    <w:rsid w:val="00B46829"/>
    <w:rsid w:val="00B54987"/>
    <w:rsid w:val="00B829DB"/>
    <w:rsid w:val="00B95F0A"/>
    <w:rsid w:val="00C15009"/>
    <w:rsid w:val="00C55D31"/>
    <w:rsid w:val="00C62457"/>
    <w:rsid w:val="00C6516C"/>
    <w:rsid w:val="00CA2462"/>
    <w:rsid w:val="00CD61C2"/>
    <w:rsid w:val="00CD7358"/>
    <w:rsid w:val="00CE41EE"/>
    <w:rsid w:val="00D122FE"/>
    <w:rsid w:val="00D35176"/>
    <w:rsid w:val="00D40806"/>
    <w:rsid w:val="00D5054C"/>
    <w:rsid w:val="00D50E20"/>
    <w:rsid w:val="00D5460E"/>
    <w:rsid w:val="00D6677F"/>
    <w:rsid w:val="00D7391D"/>
    <w:rsid w:val="00D73B2F"/>
    <w:rsid w:val="00DA59B1"/>
    <w:rsid w:val="00DD02C1"/>
    <w:rsid w:val="00DD588A"/>
    <w:rsid w:val="00DF3B98"/>
    <w:rsid w:val="00E25396"/>
    <w:rsid w:val="00E314F5"/>
    <w:rsid w:val="00E75C50"/>
    <w:rsid w:val="00E85946"/>
    <w:rsid w:val="00E862C3"/>
    <w:rsid w:val="00EA63AF"/>
    <w:rsid w:val="00EB1865"/>
    <w:rsid w:val="00F032B7"/>
    <w:rsid w:val="00F33440"/>
    <w:rsid w:val="00F46503"/>
    <w:rsid w:val="00F519B7"/>
    <w:rsid w:val="00F800CD"/>
    <w:rsid w:val="00FA7C7A"/>
    <w:rsid w:val="00FC4CA4"/>
    <w:rsid w:val="00FE4FCE"/>
    <w:rsid w:val="00FF1B9A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F462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D122FE"/>
    <w:pPr>
      <w:tabs>
        <w:tab w:val="right" w:leader="underscore" w:pos="9016"/>
      </w:tabs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B2F"/>
    <w:rPr>
      <w:rFonts w:ascii="Courier New" w:eastAsia="Times New Roman" w:hAnsi="Courier New" w:cs="Courier New"/>
      <w:kern w:val="0"/>
      <w:sz w:val="20"/>
      <w:szCs w:val="2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3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9A7F77-CF7E-1A46-8861-1A52A2EF8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16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7</cp:revision>
  <dcterms:created xsi:type="dcterms:W3CDTF">2025-11-20T14:19:00Z</dcterms:created>
  <dcterms:modified xsi:type="dcterms:W3CDTF">2025-11-25T11:00:00Z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